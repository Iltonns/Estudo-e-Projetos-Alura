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84"/>
        <w:gridCol w:w="4961"/>
        <w:gridCol w:w="567"/>
        <w:gridCol w:w="2412"/>
        <w:gridCol w:w="4034"/>
      </w:tblGrid>
      <w:tr w:rsidR="00446538" w:rsidRPr="00846B76" w14:paraId="38E6D3BC" w14:textId="77777777" w:rsidTr="00D55684">
        <w:sdt>
          <w:sdtPr>
            <w:id w:val="415748049"/>
            <w:placeholder>
              <w:docPart w:val="7BAA1373AACF44BAA11D65D7C028ED56"/>
            </w:placeholder>
            <w:temporary/>
            <w:showingPlcHdr/>
            <w15:appearance w15:val="hidden"/>
          </w:sdtPr>
          <w:sdtEndPr/>
          <w:sdtContent>
            <w:tc>
              <w:tcPr>
                <w:tcW w:w="711" w:type="pct"/>
                <w:vAlign w:val="bottom"/>
              </w:tcPr>
              <w:p w14:paraId="4BBFC604" w14:textId="77777777" w:rsidR="00446538" w:rsidRPr="00AC2926" w:rsidRDefault="00446538" w:rsidP="00562601">
                <w:r>
                  <w:rPr>
                    <w:lang w:val="pt-BR" w:bidi="pt-BR"/>
                  </w:rPr>
                  <w:t>Nome do evento</w:t>
                </w:r>
              </w:p>
            </w:tc>
          </w:sdtContent>
        </w:sdt>
        <w:tc>
          <w:tcPr>
            <w:tcW w:w="4289" w:type="pct"/>
            <w:gridSpan w:val="4"/>
            <w:tcBorders>
              <w:bottom w:val="single" w:sz="4" w:space="0" w:color="auto"/>
            </w:tcBorders>
          </w:tcPr>
          <w:p w14:paraId="171C6F4E" w14:textId="77777777" w:rsidR="00446538" w:rsidRPr="00FC0B9B" w:rsidRDefault="00FC0B9B" w:rsidP="00562601">
            <w:pPr>
              <w:rPr>
                <w:b/>
              </w:rPr>
            </w:pPr>
            <w:r w:rsidRPr="00FC0B9B">
              <w:rPr>
                <w:b/>
              </w:rPr>
              <w:t>Curso de Banco de dados</w:t>
            </w:r>
          </w:p>
        </w:tc>
      </w:tr>
      <w:tr w:rsidR="00003B30" w:rsidRPr="00846B76" w14:paraId="7E3D9E2D" w14:textId="77777777" w:rsidTr="00D55684">
        <w:sdt>
          <w:sdtPr>
            <w:id w:val="1692185716"/>
            <w:placeholder>
              <w:docPart w:val="E84C79B4D7D44FCBB566D5A41740E966"/>
            </w:placeholder>
            <w:temporary/>
            <w:showingPlcHdr/>
            <w15:appearance w15:val="hidden"/>
          </w:sdtPr>
          <w:sdtEndPr/>
          <w:sdtContent>
            <w:tc>
              <w:tcPr>
                <w:tcW w:w="711" w:type="pct"/>
                <w:vAlign w:val="bottom"/>
              </w:tcPr>
              <w:p w14:paraId="0A55A951" w14:textId="77777777" w:rsidR="00003B30" w:rsidRPr="00AC2926" w:rsidRDefault="00003B30" w:rsidP="00562601">
                <w:r>
                  <w:rPr>
                    <w:lang w:val="pt-BR" w:bidi="pt-BR"/>
                  </w:rPr>
                  <w:t>Data do evento</w:t>
                </w:r>
              </w:p>
            </w:tc>
          </w:sdtContent>
        </w:sdt>
        <w:tc>
          <w:tcPr>
            <w:tcW w:w="1777" w:type="pct"/>
            <w:tcBorders>
              <w:bottom w:val="single" w:sz="4" w:space="0" w:color="auto"/>
            </w:tcBorders>
          </w:tcPr>
          <w:p w14:paraId="134D4FFC" w14:textId="77777777" w:rsidR="00003B30" w:rsidRPr="00E136C8" w:rsidRDefault="00FC0B9B" w:rsidP="00562601">
            <w:pPr>
              <w:rPr>
                <w:b/>
              </w:rPr>
            </w:pPr>
            <w:r w:rsidRPr="00E136C8">
              <w:rPr>
                <w:b/>
              </w:rPr>
              <w:t>06/12/2024</w:t>
            </w:r>
          </w:p>
        </w:tc>
        <w:tc>
          <w:tcPr>
            <w:tcW w:w="203" w:type="pct"/>
          </w:tcPr>
          <w:p w14:paraId="18023BEF" w14:textId="77777777" w:rsidR="00003B30" w:rsidRPr="00846B76" w:rsidRDefault="00003B30" w:rsidP="00562601"/>
        </w:tc>
        <w:sdt>
          <w:sdtPr>
            <w:id w:val="639315362"/>
            <w:placeholder>
              <w:docPart w:val="0B4CB68F320A4E03B61AF3D4E7CA1CB7"/>
            </w:placeholder>
            <w:temporary/>
            <w:showingPlcHdr/>
            <w15:appearance w15:val="hidden"/>
          </w:sdtPr>
          <w:sdtEndPr/>
          <w:sdtContent>
            <w:tc>
              <w:tcPr>
                <w:tcW w:w="864" w:type="pct"/>
              </w:tcPr>
              <w:p w14:paraId="28C1FAF2" w14:textId="77777777" w:rsidR="00003B30" w:rsidRPr="00846B76" w:rsidRDefault="00446538" w:rsidP="00562601">
                <w:r>
                  <w:rPr>
                    <w:lang w:val="pt-BR" w:bidi="pt-BR"/>
                  </w:rPr>
                  <w:t>Horário do evento</w:t>
                </w:r>
              </w:p>
            </w:tc>
          </w:sdtContent>
        </w:sdt>
        <w:tc>
          <w:tcPr>
            <w:tcW w:w="1445" w:type="pct"/>
            <w:tcBorders>
              <w:bottom w:val="single" w:sz="4" w:space="0" w:color="auto"/>
            </w:tcBorders>
          </w:tcPr>
          <w:p w14:paraId="34C4D574" w14:textId="324FBD0D" w:rsidR="00003B30" w:rsidRPr="00E136C8" w:rsidRDefault="00E136C8" w:rsidP="00562601">
            <w:pPr>
              <w:rPr>
                <w:b/>
              </w:rPr>
            </w:pPr>
            <w:r w:rsidRPr="00E136C8">
              <w:rPr>
                <w:b/>
              </w:rPr>
              <w:t>O dia todo</w:t>
            </w:r>
          </w:p>
        </w:tc>
      </w:tr>
    </w:tbl>
    <w:p w14:paraId="1CEA18CA" w14:textId="77777777" w:rsidR="00806FF3" w:rsidRDefault="00806FF3" w:rsidP="00562601">
      <w:pPr>
        <w:pStyle w:val="SemEspaamento"/>
      </w:pP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965"/>
        <w:gridCol w:w="4822"/>
        <w:gridCol w:w="5165"/>
      </w:tblGrid>
      <w:tr w:rsidR="00FC0B9B" w:rsidRPr="002B69B4" w14:paraId="76456C48" w14:textId="77777777" w:rsidTr="00174131">
        <w:trPr>
          <w:trHeight w:val="450"/>
        </w:trPr>
        <w:tc>
          <w:tcPr>
            <w:tcW w:w="1421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5BC5BB59" w14:textId="77777777" w:rsidR="00FC0B9B" w:rsidRPr="002B69B4" w:rsidRDefault="00FC0B9B" w:rsidP="002B69B4">
            <w:pPr>
              <w:pStyle w:val="Cabealhosdatabela"/>
            </w:pPr>
            <w:r>
              <w:t>1ª Fase</w:t>
            </w:r>
            <w:r w:rsidR="00104169">
              <w:t xml:space="preserve"> - Fundamentos de SQL e MySQL</w:t>
            </w:r>
          </w:p>
        </w:tc>
        <w:tc>
          <w:tcPr>
            <w:tcW w:w="1728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4BB1277D" w14:textId="77777777" w:rsidR="00FC0B9B" w:rsidRPr="002B69B4" w:rsidRDefault="00FC0B9B" w:rsidP="002B69B4">
            <w:pPr>
              <w:pStyle w:val="Cabealhosdatabela"/>
            </w:pPr>
            <w:r>
              <w:t>2ª Fase</w:t>
            </w:r>
            <w:r w:rsidR="00104169">
              <w:t xml:space="preserve"> – Expandindo Horizontes</w:t>
            </w:r>
          </w:p>
        </w:tc>
        <w:tc>
          <w:tcPr>
            <w:tcW w:w="1851" w:type="pct"/>
            <w:tcBorders>
              <w:top w:val="single" w:sz="12" w:space="0" w:color="auto"/>
              <w:left w:val="single" w:sz="2" w:space="0" w:color="auto"/>
              <w:right w:val="single" w:sz="2" w:space="0" w:color="auto"/>
            </w:tcBorders>
            <w:shd w:val="clear" w:color="auto" w:fill="731F1C" w:themeFill="accent5"/>
            <w:vAlign w:val="center"/>
          </w:tcPr>
          <w:p w14:paraId="6644BE4D" w14:textId="77777777" w:rsidR="00FC0B9B" w:rsidRPr="002B69B4" w:rsidRDefault="00FC0B9B" w:rsidP="00FC0B9B">
            <w:pPr>
              <w:pStyle w:val="Cabealhosdatabela"/>
            </w:pPr>
            <w:r>
              <w:t>3ª Fase</w:t>
            </w:r>
            <w:r w:rsidR="00104169">
              <w:t xml:space="preserve"> - Tópicos Avançados e Especializações</w:t>
            </w:r>
          </w:p>
        </w:tc>
      </w:tr>
      <w:tr w:rsidR="00FC0B9B" w:rsidRPr="0057256E" w14:paraId="07948E95" w14:textId="77777777" w:rsidTr="00FC0B9B">
        <w:trPr>
          <w:trHeight w:val="238"/>
        </w:trPr>
        <w:tc>
          <w:tcPr>
            <w:tcW w:w="1421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057FDF7" w14:textId="058D82F0" w:rsidR="00FC0B9B" w:rsidRPr="0057256E" w:rsidRDefault="00104169" w:rsidP="000C462F">
            <w:pPr>
              <w:jc w:val="center"/>
            </w:pPr>
            <w:r w:rsidRPr="00174131">
              <w:rPr>
                <w:b/>
              </w:rPr>
              <w:t>MySQL:</w:t>
            </w:r>
            <w:r w:rsidRPr="00104169">
              <w:t xml:space="preserve"> conhecendo a ferramenta</w:t>
            </w:r>
            <w:r w:rsidR="000C462F">
              <w:br/>
            </w:r>
            <w:r w:rsidR="000C462F" w:rsidRPr="000C462F">
              <w:rPr>
                <w:b/>
                <w:color w:val="00B050"/>
              </w:rPr>
              <w:t>Finalizado</w:t>
            </w:r>
          </w:p>
        </w:tc>
        <w:tc>
          <w:tcPr>
            <w:tcW w:w="1728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AB6D7A8" w14:textId="77777777" w:rsidR="00FC0B9B" w:rsidRPr="0057256E" w:rsidRDefault="00104169" w:rsidP="0057256E">
            <w:r w:rsidRPr="00174131">
              <w:rPr>
                <w:b/>
              </w:rPr>
              <w:t>Oracle Database:</w:t>
            </w:r>
            <w:r w:rsidRPr="00104169">
              <w:t xml:space="preserve"> projeções, seleções, joins e views</w:t>
            </w:r>
          </w:p>
        </w:tc>
        <w:tc>
          <w:tcPr>
            <w:tcW w:w="1851" w:type="pct"/>
            <w:tcBorders>
              <w:top w:val="single" w:sz="1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37C033A" w14:textId="77777777" w:rsidR="00FC0B9B" w:rsidRPr="0057256E" w:rsidRDefault="00174131" w:rsidP="0057256E">
            <w:r w:rsidRPr="00174131">
              <w:rPr>
                <w:b/>
              </w:rPr>
              <w:t>SQL Server:</w:t>
            </w:r>
            <w:r w:rsidRPr="00174131">
              <w:t xml:space="preserve"> Cursos de administração, manipulação de dados, performance e consultas avançadas no SQL Server.</w:t>
            </w:r>
          </w:p>
        </w:tc>
      </w:tr>
      <w:tr w:rsidR="00FC0B9B" w:rsidRPr="0057256E" w14:paraId="79582FB7" w14:textId="77777777" w:rsidTr="00FC0B9B">
        <w:trPr>
          <w:trHeight w:val="238"/>
        </w:trPr>
        <w:tc>
          <w:tcPr>
            <w:tcW w:w="142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105A4F4" w14:textId="77777777" w:rsidR="00FC0B9B" w:rsidRDefault="00104169" w:rsidP="0057256E">
            <w:r w:rsidRPr="00174131">
              <w:rPr>
                <w:b/>
              </w:rPr>
              <w:t>Comandos DML:</w:t>
            </w:r>
            <w:r w:rsidRPr="00104169">
              <w:t xml:space="preserve"> manipulação de dados com MySQL</w:t>
            </w:r>
          </w:p>
          <w:p w14:paraId="692E9AAE" w14:textId="60961422" w:rsidR="005454B1" w:rsidRPr="0057256E" w:rsidRDefault="005454B1" w:rsidP="005454B1">
            <w:pPr>
              <w:jc w:val="center"/>
            </w:pPr>
            <w:r w:rsidRPr="000C462F">
              <w:rPr>
                <w:b/>
                <w:color w:val="00B050"/>
              </w:rPr>
              <w:t>Finalizado</w:t>
            </w:r>
          </w:p>
        </w:tc>
        <w:tc>
          <w:tcPr>
            <w:tcW w:w="1728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BF0FA06" w14:textId="77777777" w:rsidR="00FC0B9B" w:rsidRPr="0057256E" w:rsidRDefault="00104169" w:rsidP="0057256E">
            <w:r w:rsidRPr="00174131">
              <w:rPr>
                <w:b/>
              </w:rPr>
              <w:t>SQL com Oracle Database:</w:t>
            </w:r>
            <w:r w:rsidRPr="00104169">
              <w:t xml:space="preserve"> manipule e consulte dados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6B498D7" w14:textId="77777777" w:rsidR="00FC0B9B" w:rsidRPr="0057256E" w:rsidRDefault="00174131" w:rsidP="0057256E">
            <w:r w:rsidRPr="00174131">
              <w:rPr>
                <w:b/>
              </w:rPr>
              <w:t>PostgreSQL:</w:t>
            </w:r>
            <w:r w:rsidRPr="00174131">
              <w:t xml:space="preserve"> Cursos sobre administração, replicação, triggers, views e PL/pgSQL.</w:t>
            </w:r>
          </w:p>
        </w:tc>
      </w:tr>
      <w:tr w:rsidR="00FC0B9B" w:rsidRPr="0057256E" w14:paraId="0E829846" w14:textId="77777777" w:rsidTr="00FC0B9B">
        <w:trPr>
          <w:trHeight w:val="238"/>
        </w:trPr>
        <w:tc>
          <w:tcPr>
            <w:tcW w:w="142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289481C" w14:textId="77777777" w:rsidR="00FC0B9B" w:rsidRDefault="00590082" w:rsidP="0057256E">
            <w:r w:rsidRPr="00590082">
              <w:rPr>
                <w:b/>
              </w:rPr>
              <w:t xml:space="preserve">Consultas SQL: </w:t>
            </w:r>
            <w:r w:rsidRPr="00590082">
              <w:t>avançando no SQL com MySQL</w:t>
            </w:r>
          </w:p>
          <w:p w14:paraId="472B87DA" w14:textId="4EB39383" w:rsidR="0021295F" w:rsidRPr="0057256E" w:rsidRDefault="0021295F" w:rsidP="0021295F">
            <w:pPr>
              <w:jc w:val="center"/>
            </w:pPr>
            <w:r w:rsidRPr="000C462F">
              <w:rPr>
                <w:b/>
                <w:color w:val="00B050"/>
              </w:rPr>
              <w:t>Finalizado</w:t>
            </w:r>
          </w:p>
        </w:tc>
        <w:tc>
          <w:tcPr>
            <w:tcW w:w="1728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C078026" w14:textId="77777777" w:rsidR="00FC0B9B" w:rsidRPr="00174131" w:rsidRDefault="00104169" w:rsidP="0057256E">
            <w:pPr>
              <w:rPr>
                <w:b/>
              </w:rPr>
            </w:pPr>
            <w:r w:rsidRPr="00174131">
              <w:rPr>
                <w:b/>
              </w:rPr>
              <w:t>PostgreSQL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6CC165B" w14:textId="77777777" w:rsidR="00FC0B9B" w:rsidRPr="0057256E" w:rsidRDefault="00174131" w:rsidP="0057256E">
            <w:r w:rsidRPr="00174131">
              <w:rPr>
                <w:b/>
              </w:rPr>
              <w:t>Oracle Database:</w:t>
            </w:r>
            <w:r w:rsidRPr="00174131">
              <w:t xml:space="preserve"> Cursos de administração, otimização, PL/SQL (procedures, functions, packages, cursores).</w:t>
            </w:r>
          </w:p>
        </w:tc>
      </w:tr>
      <w:tr w:rsidR="00590082" w:rsidRPr="0057256E" w14:paraId="01A34753" w14:textId="77777777" w:rsidTr="00FC0B9B">
        <w:trPr>
          <w:trHeight w:val="238"/>
        </w:trPr>
        <w:tc>
          <w:tcPr>
            <w:tcW w:w="142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4318689B" w14:textId="72D8C02E" w:rsidR="00590082" w:rsidRPr="0057256E" w:rsidRDefault="00590082" w:rsidP="00590082">
            <w:r w:rsidRPr="00174131">
              <w:rPr>
                <w:b/>
              </w:rPr>
              <w:t>Modelagem de banco de dados relacional</w:t>
            </w:r>
            <w:r w:rsidRPr="00104169">
              <w:t>: modelagem lógica e física</w:t>
            </w:r>
          </w:p>
        </w:tc>
        <w:tc>
          <w:tcPr>
            <w:tcW w:w="1728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A71DE79" w14:textId="77777777" w:rsidR="00590082" w:rsidRPr="0057256E" w:rsidRDefault="00590082" w:rsidP="00590082">
            <w:r w:rsidRPr="00174131">
              <w:rPr>
                <w:b/>
              </w:rPr>
              <w:t>PostgreSQL:</w:t>
            </w:r>
            <w:r w:rsidRPr="00104169">
              <w:t xml:space="preserve"> comandos DML e DDL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D708B78" w14:textId="77777777" w:rsidR="00590082" w:rsidRPr="0057256E" w:rsidRDefault="00590082" w:rsidP="00590082">
            <w:r w:rsidRPr="00174131">
              <w:rPr>
                <w:b/>
              </w:rPr>
              <w:t>Google BigQuery:</w:t>
            </w:r>
            <w:r w:rsidRPr="00174131">
              <w:t xml:space="preserve"> Se seu interesse é em Big Data e análise de grandes volumes de dados na nuvem.</w:t>
            </w:r>
          </w:p>
        </w:tc>
      </w:tr>
      <w:tr w:rsidR="00590082" w:rsidRPr="0057256E" w14:paraId="54CC58E7" w14:textId="77777777" w:rsidTr="00FC0B9B">
        <w:trPr>
          <w:trHeight w:val="238"/>
        </w:trPr>
        <w:tc>
          <w:tcPr>
            <w:tcW w:w="142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FF3EEA0" w14:textId="6B52CA00" w:rsidR="00590082" w:rsidRPr="0057256E" w:rsidRDefault="00D53184" w:rsidP="00590082">
            <w:r w:rsidRPr="00174131">
              <w:rPr>
                <w:b/>
              </w:rPr>
              <w:t>Administração do MySQL:</w:t>
            </w:r>
            <w:r w:rsidRPr="00104169">
              <w:t xml:space="preserve"> segurança e otimização do banco</w:t>
            </w:r>
          </w:p>
        </w:tc>
        <w:tc>
          <w:tcPr>
            <w:tcW w:w="1728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C166828" w14:textId="77777777" w:rsidR="00590082" w:rsidRPr="0057256E" w:rsidRDefault="00590082" w:rsidP="00590082">
            <w:r w:rsidRPr="00174131">
              <w:rPr>
                <w:b/>
              </w:rPr>
              <w:t>SQLite online:</w:t>
            </w:r>
            <w:r w:rsidRPr="00104169">
              <w:t xml:space="preserve"> conhecendo instruções SQL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02A6D1D4" w14:textId="77777777" w:rsidR="00590082" w:rsidRPr="0057256E" w:rsidRDefault="00590082" w:rsidP="00590082">
            <w:r w:rsidRPr="00174131">
              <w:rPr>
                <w:b/>
              </w:rPr>
              <w:t>Programação com SQL (PL/SQL, T-SQL, PL/pgSQL):</w:t>
            </w:r>
            <w:r w:rsidRPr="00174131">
              <w:t xml:space="preserve"> Desenvolvimento de procedures, functions, triggers e outros objetos de banco de dados.</w:t>
            </w:r>
          </w:p>
        </w:tc>
      </w:tr>
      <w:tr w:rsidR="00590082" w:rsidRPr="0057256E" w14:paraId="3BAC8302" w14:textId="77777777" w:rsidTr="00FC0B9B">
        <w:trPr>
          <w:trHeight w:val="238"/>
        </w:trPr>
        <w:tc>
          <w:tcPr>
            <w:tcW w:w="142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E7B7A2D" w14:textId="732FF665" w:rsidR="00590082" w:rsidRPr="0057256E" w:rsidRDefault="00590082" w:rsidP="00590082">
            <w:bookmarkStart w:id="0" w:name="_GoBack"/>
            <w:bookmarkEnd w:id="0"/>
          </w:p>
        </w:tc>
        <w:tc>
          <w:tcPr>
            <w:tcW w:w="1728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20ADC2D" w14:textId="77777777" w:rsidR="00590082" w:rsidRPr="0057256E" w:rsidRDefault="00590082" w:rsidP="00590082">
            <w:r w:rsidRPr="00174131">
              <w:rPr>
                <w:b/>
              </w:rPr>
              <w:t>SQL Server:</w:t>
            </w:r>
            <w:r w:rsidRPr="00104169">
              <w:t xml:space="preserve"> construção do Data Warehouse (opcional)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15AD7D4C" w14:textId="77777777" w:rsidR="00590082" w:rsidRPr="0057256E" w:rsidRDefault="00590082" w:rsidP="00590082">
            <w:r w:rsidRPr="00174131">
              <w:rPr>
                <w:b/>
              </w:rPr>
              <w:t>Administração Avançada:</w:t>
            </w:r>
            <w:r w:rsidRPr="00174131">
              <w:t xml:space="preserve"> Backup/Recovery, replicação, alta disponibilidade, tuning de performance.</w:t>
            </w:r>
          </w:p>
        </w:tc>
      </w:tr>
      <w:tr w:rsidR="00FC0B9B" w:rsidRPr="0057256E" w14:paraId="5FF28A0C" w14:textId="77777777" w:rsidTr="00FC0B9B">
        <w:trPr>
          <w:trHeight w:val="238"/>
        </w:trPr>
        <w:tc>
          <w:tcPr>
            <w:tcW w:w="142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42AB89E" w14:textId="77777777" w:rsidR="00FC0B9B" w:rsidRPr="0057256E" w:rsidRDefault="00FC0B9B" w:rsidP="0057256E"/>
        </w:tc>
        <w:tc>
          <w:tcPr>
            <w:tcW w:w="1728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5F97DE2" w14:textId="77777777" w:rsidR="00FC0B9B" w:rsidRPr="0057256E" w:rsidRDefault="00104169" w:rsidP="0057256E">
            <w:r w:rsidRPr="00174131">
              <w:rPr>
                <w:b/>
              </w:rPr>
              <w:t>MySQL e JSON:</w:t>
            </w:r>
            <w:r w:rsidRPr="00104169">
              <w:t xml:space="preserve"> persistindo JSON de maneira eficiente (opcional)</w:t>
            </w:r>
          </w:p>
        </w:tc>
        <w:tc>
          <w:tcPr>
            <w:tcW w:w="185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5F5F23F0" w14:textId="77777777" w:rsidR="00FC0B9B" w:rsidRPr="0057256E" w:rsidRDefault="00174131" w:rsidP="0057256E">
            <w:r w:rsidRPr="00174131">
              <w:rPr>
                <w:b/>
              </w:rPr>
              <w:t>Business Intelligence:</w:t>
            </w:r>
            <w:r w:rsidRPr="00174131">
              <w:t xml:space="preserve"> Data Warehousing, Data Marts, Analysis Services, criação de relatórios.</w:t>
            </w:r>
          </w:p>
        </w:tc>
      </w:tr>
      <w:tr w:rsidR="00FC0B9B" w:rsidRPr="0057256E" w14:paraId="6966E473" w14:textId="77777777" w:rsidTr="00FC0B9B">
        <w:trPr>
          <w:trHeight w:val="238"/>
        </w:trPr>
        <w:tc>
          <w:tcPr>
            <w:tcW w:w="142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6A6E2B8" w14:textId="77777777" w:rsidR="00FC0B9B" w:rsidRPr="0057256E" w:rsidRDefault="00FC0B9B" w:rsidP="0057256E"/>
        </w:tc>
        <w:tc>
          <w:tcPr>
            <w:tcW w:w="1728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B54B06A" w14:textId="77777777" w:rsidR="00FC0B9B" w:rsidRPr="0057256E" w:rsidRDefault="00FC0B9B" w:rsidP="0057256E"/>
        </w:tc>
        <w:tc>
          <w:tcPr>
            <w:tcW w:w="1851" w:type="pct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7B00D135" w14:textId="77777777" w:rsidR="00FC0B9B" w:rsidRPr="0057256E" w:rsidRDefault="00FC0B9B" w:rsidP="0057256E"/>
        </w:tc>
      </w:tr>
      <w:tr w:rsidR="00590082" w:rsidRPr="0057256E" w14:paraId="27809CF1" w14:textId="77777777" w:rsidTr="00590082">
        <w:trPr>
          <w:trHeight w:val="238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731F1C" w:themeFill="accent5"/>
          </w:tcPr>
          <w:p w14:paraId="0F897600" w14:textId="4E0F1C9E" w:rsidR="00590082" w:rsidRPr="00590082" w:rsidRDefault="00590082" w:rsidP="00590082">
            <w:pPr>
              <w:jc w:val="center"/>
              <w:rPr>
                <w:b/>
              </w:rPr>
            </w:pPr>
            <w:r w:rsidRPr="00590082">
              <w:rPr>
                <w:b/>
              </w:rPr>
              <w:t>DICAS ADICIONAIS</w:t>
            </w:r>
          </w:p>
        </w:tc>
      </w:tr>
      <w:tr w:rsidR="00590082" w:rsidRPr="0057256E" w14:paraId="6D33E0C1" w14:textId="77777777" w:rsidTr="00590082">
        <w:trPr>
          <w:trHeight w:val="238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25815202" w14:textId="770FC96F" w:rsidR="00590082" w:rsidRPr="0057256E" w:rsidRDefault="00590082" w:rsidP="0057256E">
            <w:r w:rsidRPr="00590082">
              <w:rPr>
                <w:b/>
              </w:rPr>
              <w:t>Pratique:</w:t>
            </w:r>
            <w:r w:rsidRPr="00590082">
              <w:t xml:space="preserve"> A melhor forma de aprender SQL é praticando. Crie seus próprios bancos de dados, faça exercícios e resolva problemas. Utilize plataformas online como SQL Fiddle ou DB Fiddle.</w:t>
            </w:r>
          </w:p>
        </w:tc>
      </w:tr>
      <w:tr w:rsidR="00590082" w:rsidRPr="0057256E" w14:paraId="17DDD2FC" w14:textId="77777777" w:rsidTr="00590082">
        <w:trPr>
          <w:trHeight w:val="238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7C1FB98" w14:textId="6B718C09" w:rsidR="00590082" w:rsidRPr="0057256E" w:rsidRDefault="00590082" w:rsidP="0057256E">
            <w:r w:rsidRPr="00590082">
              <w:rPr>
                <w:b/>
              </w:rPr>
              <w:t>Documentação:</w:t>
            </w:r>
            <w:r w:rsidRPr="00590082">
              <w:t xml:space="preserve"> Consulte a documentação oficial do SGBD que você estiver utilizando.</w:t>
            </w:r>
          </w:p>
        </w:tc>
      </w:tr>
      <w:tr w:rsidR="00590082" w:rsidRPr="0057256E" w14:paraId="5C0FEE2F" w14:textId="77777777" w:rsidTr="00590082">
        <w:trPr>
          <w:trHeight w:val="238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3340E7F8" w14:textId="1E2CCEA3" w:rsidR="00590082" w:rsidRPr="0057256E" w:rsidRDefault="00590082" w:rsidP="0057256E">
            <w:r w:rsidRPr="00590082">
              <w:rPr>
                <w:b/>
              </w:rPr>
              <w:t>Comunidade:</w:t>
            </w:r>
            <w:r w:rsidRPr="00590082">
              <w:t xml:space="preserve"> Participe de fóruns e comunidades online para tirar dúvidas e trocar experiências.</w:t>
            </w:r>
          </w:p>
        </w:tc>
      </w:tr>
      <w:tr w:rsidR="00590082" w:rsidRPr="0057256E" w14:paraId="604EC336" w14:textId="77777777" w:rsidTr="00590082">
        <w:trPr>
          <w:trHeight w:val="238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</w:tcPr>
          <w:p w14:paraId="66518456" w14:textId="571FF39C" w:rsidR="00590082" w:rsidRPr="0057256E" w:rsidRDefault="00590082" w:rsidP="0057256E">
            <w:r w:rsidRPr="00590082">
              <w:rPr>
                <w:b/>
              </w:rPr>
              <w:t>Projetos:</w:t>
            </w:r>
            <w:r w:rsidRPr="00590082">
              <w:t xml:space="preserve"> Desenvolva projetos pessoais para aplicar seus conhecimentos e construir seu portfólio.</w:t>
            </w:r>
          </w:p>
        </w:tc>
      </w:tr>
    </w:tbl>
    <w:p w14:paraId="33F3BC14" w14:textId="77777777" w:rsidR="00806FF3" w:rsidRPr="00562601" w:rsidRDefault="00806FF3" w:rsidP="00562601">
      <w:pPr>
        <w:spacing w:before="0" w:after="0"/>
        <w:rPr>
          <w:sz w:val="12"/>
        </w:rPr>
      </w:pPr>
    </w:p>
    <w:p w14:paraId="28831D64" w14:textId="7375FA62" w:rsidR="006C4937" w:rsidRDefault="006C4937">
      <w:pPr>
        <w:spacing w:before="0" w:after="0"/>
        <w:rPr>
          <w:sz w:val="12"/>
        </w:rPr>
      </w:pPr>
    </w:p>
    <w:p w14:paraId="23D4B997" w14:textId="77777777" w:rsidR="006C4937" w:rsidRPr="006C4937" w:rsidRDefault="006C4937" w:rsidP="006C4937">
      <w:pPr>
        <w:rPr>
          <w:sz w:val="12"/>
        </w:rPr>
      </w:pPr>
    </w:p>
    <w:p w14:paraId="6BDBC9B8" w14:textId="77777777" w:rsidR="006C4937" w:rsidRPr="006C4937" w:rsidRDefault="006C4937" w:rsidP="006C4937">
      <w:pPr>
        <w:rPr>
          <w:sz w:val="12"/>
        </w:rPr>
      </w:pPr>
    </w:p>
    <w:p w14:paraId="679121BE" w14:textId="77777777" w:rsidR="006C4937" w:rsidRPr="006C4937" w:rsidRDefault="006C4937" w:rsidP="006C4937">
      <w:pPr>
        <w:rPr>
          <w:sz w:val="12"/>
        </w:rPr>
      </w:pPr>
    </w:p>
    <w:p w14:paraId="357DCB7A" w14:textId="77777777" w:rsidR="006C4937" w:rsidRPr="006C4937" w:rsidRDefault="006C4937" w:rsidP="006C4937">
      <w:pPr>
        <w:rPr>
          <w:sz w:val="12"/>
        </w:rPr>
      </w:pPr>
    </w:p>
    <w:p w14:paraId="6784D9E7" w14:textId="77777777" w:rsidR="006C4937" w:rsidRPr="006C4937" w:rsidRDefault="006C4937" w:rsidP="006C4937">
      <w:pPr>
        <w:rPr>
          <w:sz w:val="12"/>
        </w:rPr>
      </w:pPr>
    </w:p>
    <w:p w14:paraId="4B084F77" w14:textId="77777777" w:rsidR="006C4937" w:rsidRPr="006C4937" w:rsidRDefault="006C4937" w:rsidP="006C4937">
      <w:pPr>
        <w:rPr>
          <w:sz w:val="12"/>
        </w:rPr>
      </w:pPr>
    </w:p>
    <w:p w14:paraId="00CB956C" w14:textId="77777777" w:rsidR="006C4937" w:rsidRPr="006C4937" w:rsidRDefault="006C4937" w:rsidP="006C4937">
      <w:pPr>
        <w:rPr>
          <w:sz w:val="12"/>
        </w:rPr>
      </w:pPr>
    </w:p>
    <w:p w14:paraId="10137957" w14:textId="1D2FF793" w:rsidR="006C4937" w:rsidRDefault="006C4937" w:rsidP="006C4937">
      <w:pPr>
        <w:rPr>
          <w:sz w:val="12"/>
        </w:rPr>
      </w:pPr>
    </w:p>
    <w:p w14:paraId="543983BD" w14:textId="3D7FDDFD" w:rsidR="00FC0B9B" w:rsidRPr="006C4937" w:rsidRDefault="006C4937" w:rsidP="006C4937">
      <w:pPr>
        <w:tabs>
          <w:tab w:val="left" w:pos="10740"/>
        </w:tabs>
        <w:rPr>
          <w:sz w:val="12"/>
        </w:rPr>
      </w:pPr>
      <w:r>
        <w:rPr>
          <w:sz w:val="12"/>
        </w:rPr>
        <w:tab/>
      </w:r>
    </w:p>
    <w:sectPr w:rsidR="00FC0B9B" w:rsidRPr="006C4937" w:rsidSect="007C31EB">
      <w:headerReference w:type="default" r:id="rId11"/>
      <w:footerReference w:type="default" r:id="rId12"/>
      <w:pgSz w:w="16838" w:h="11906" w:orient="landscape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1A8FB" w14:textId="77777777" w:rsidR="00FC0B9B" w:rsidRDefault="00FC0B9B" w:rsidP="00650259">
      <w:pPr>
        <w:spacing w:line="240" w:lineRule="auto"/>
      </w:pPr>
      <w:r>
        <w:separator/>
      </w:r>
    </w:p>
  </w:endnote>
  <w:endnote w:type="continuationSeparator" w:id="0">
    <w:p w14:paraId="008349D7" w14:textId="77777777" w:rsidR="00FC0B9B" w:rsidRDefault="00FC0B9B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35C421A-7C5C-4C94-8B21-4D48C2AE0B53}"/>
    <w:embedBold r:id="rId2" w:fontKey="{38027F4B-3CC9-4DB3-8A52-B7264919FD1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B6C5D4D-626A-443E-B138-A7AE565613E4}"/>
    <w:embedBold r:id="rId4" w:fontKey="{F7B3FF6D-693C-4EC1-933B-80A4D8E9E3C6}"/>
    <w:embedItalic r:id="rId5" w:fontKey="{F6500EED-5FD9-4B99-9A81-592B4F9AC75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2A498412-4444-4630-8EEB-B76F87DE6C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4A0" w:firstRow="1" w:lastRow="0" w:firstColumn="1" w:lastColumn="0" w:noHBand="0" w:noVBand="1"/>
    </w:tblPr>
    <w:tblGrid>
      <w:gridCol w:w="6979"/>
      <w:gridCol w:w="6979"/>
    </w:tblGrid>
    <w:tr w:rsidR="00562601" w:rsidRPr="00562601" w14:paraId="3DE8CD88" w14:textId="77777777" w:rsidTr="00562601">
      <w:tc>
        <w:tcPr>
          <w:tcW w:w="2500" w:type="pct"/>
          <w:vAlign w:val="center"/>
        </w:tcPr>
        <w:p w14:paraId="33755E20" w14:textId="50193E40" w:rsidR="00562601" w:rsidRPr="00562601" w:rsidRDefault="00562601" w:rsidP="002B69B4">
          <w:pPr>
            <w:tabs>
              <w:tab w:val="center" w:pos="4680"/>
              <w:tab w:val="right" w:pos="9810"/>
            </w:tabs>
            <w:spacing w:before="0" w:line="240" w:lineRule="auto"/>
            <w:rPr>
              <w:sz w:val="18"/>
              <w:szCs w:val="24"/>
            </w:rPr>
          </w:pPr>
        </w:p>
      </w:tc>
      <w:tc>
        <w:tcPr>
          <w:tcW w:w="2500" w:type="pct"/>
          <w:vAlign w:val="center"/>
        </w:tcPr>
        <w:p w14:paraId="38A8C70B" w14:textId="1C61D5FF" w:rsidR="00562601" w:rsidRPr="00562601" w:rsidRDefault="00562601" w:rsidP="00562601">
          <w:pPr>
            <w:tabs>
              <w:tab w:val="center" w:pos="4680"/>
              <w:tab w:val="right" w:pos="9810"/>
            </w:tabs>
            <w:spacing w:before="0" w:line="240" w:lineRule="auto"/>
            <w:jc w:val="right"/>
            <w:rPr>
              <w:sz w:val="18"/>
              <w:szCs w:val="24"/>
            </w:rPr>
          </w:pPr>
        </w:p>
      </w:tc>
    </w:tr>
  </w:tbl>
  <w:p w14:paraId="2721C0C3" w14:textId="77777777" w:rsidR="00562601" w:rsidRDefault="00562601" w:rsidP="00562601">
    <w:pPr>
      <w:pStyle w:val="SemEspaamen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48C8A1" w14:textId="77777777" w:rsidR="00FC0B9B" w:rsidRDefault="00FC0B9B" w:rsidP="00650259">
      <w:pPr>
        <w:spacing w:line="240" w:lineRule="auto"/>
      </w:pPr>
      <w:r>
        <w:separator/>
      </w:r>
    </w:p>
  </w:footnote>
  <w:footnote w:type="continuationSeparator" w:id="0">
    <w:p w14:paraId="06824166" w14:textId="77777777" w:rsidR="00FC0B9B" w:rsidRDefault="00FC0B9B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731F1C" w:themeFill="accent5"/>
      <w:tblLook w:val="04A0" w:firstRow="1" w:lastRow="0" w:firstColumn="1" w:lastColumn="0" w:noHBand="0" w:noVBand="1"/>
    </w:tblPr>
    <w:tblGrid>
      <w:gridCol w:w="1259"/>
      <w:gridCol w:w="12699"/>
    </w:tblGrid>
    <w:tr w:rsidR="00562601" w:rsidRPr="00562601" w14:paraId="4E36CF63" w14:textId="77777777" w:rsidTr="002D3A9F">
      <w:trPr>
        <w:trHeight w:val="990"/>
      </w:trPr>
      <w:tc>
        <w:tcPr>
          <w:tcW w:w="451" w:type="pct"/>
          <w:shd w:val="clear" w:color="auto" w:fill="731F1C" w:themeFill="accent5"/>
          <w:vAlign w:val="center"/>
        </w:tcPr>
        <w:p w14:paraId="71E52390" w14:textId="77777777" w:rsidR="00562601" w:rsidRPr="00562601" w:rsidRDefault="00562601" w:rsidP="00562601">
          <w:pPr>
            <w:tabs>
              <w:tab w:val="center" w:pos="4680"/>
              <w:tab w:val="right" w:pos="9360"/>
            </w:tabs>
            <w:spacing w:before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 w:rsidRPr="00562601"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  <w:lang w:val="pt-BR" w:bidi="pt-BR"/>
            </w:rPr>
            <w:drawing>
              <wp:inline distT="0" distB="0" distL="0" distR="0" wp14:anchorId="195C4AB2" wp14:editId="04AA4DC2">
                <wp:extent cx="457200" cy="457200"/>
                <wp:effectExtent l="0" t="0" r="0" b="0"/>
                <wp:docPr id="1" name="Elemento gráfico 1" descr="Calendário mens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49" w:type="pct"/>
          <w:shd w:val="clear" w:color="auto" w:fill="731F1C" w:themeFill="accent5"/>
          <w:vAlign w:val="center"/>
        </w:tcPr>
        <w:p w14:paraId="7E9250E8" w14:textId="4BA47141" w:rsidR="00562601" w:rsidRPr="002B69B4" w:rsidRDefault="00FC0B9B" w:rsidP="002B69B4">
          <w:pPr>
            <w:pStyle w:val="Cabealho"/>
          </w:pPr>
          <w:r>
            <w:t>Cr</w:t>
          </w:r>
          <w:r w:rsidR="0030526C">
            <w:t>o</w:t>
          </w:r>
          <w:r>
            <w:t xml:space="preserve">nonograma de Estudo </w:t>
          </w:r>
          <w:r w:rsidR="00E136C8">
            <w:t xml:space="preserve">de </w:t>
          </w:r>
          <w:r>
            <w:t xml:space="preserve">Banco de dados </w:t>
          </w:r>
          <w:r w:rsidR="00E136C8">
            <w:t xml:space="preserve">da </w:t>
          </w:r>
          <w:r>
            <w:t>Alura</w:t>
          </w:r>
        </w:p>
      </w:tc>
    </w:tr>
  </w:tbl>
  <w:p w14:paraId="27BEF397" w14:textId="77777777" w:rsidR="00562601" w:rsidRDefault="00562601" w:rsidP="00562601">
    <w:pPr>
      <w:pStyle w:val="SemEspaamen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B9B"/>
    <w:rsid w:val="00003B30"/>
    <w:rsid w:val="00045CA6"/>
    <w:rsid w:val="00052382"/>
    <w:rsid w:val="0006568A"/>
    <w:rsid w:val="00076F0F"/>
    <w:rsid w:val="00084253"/>
    <w:rsid w:val="000C462F"/>
    <w:rsid w:val="000D1F49"/>
    <w:rsid w:val="000F5C88"/>
    <w:rsid w:val="00104169"/>
    <w:rsid w:val="001727CA"/>
    <w:rsid w:val="00174131"/>
    <w:rsid w:val="0021295F"/>
    <w:rsid w:val="002B69B4"/>
    <w:rsid w:val="002C56E6"/>
    <w:rsid w:val="002D3A9F"/>
    <w:rsid w:val="0030526C"/>
    <w:rsid w:val="00354B3D"/>
    <w:rsid w:val="00361E11"/>
    <w:rsid w:val="003B4744"/>
    <w:rsid w:val="003F0847"/>
    <w:rsid w:val="0040090B"/>
    <w:rsid w:val="00446538"/>
    <w:rsid w:val="0046302A"/>
    <w:rsid w:val="00487D2D"/>
    <w:rsid w:val="004D5D62"/>
    <w:rsid w:val="005112D0"/>
    <w:rsid w:val="005454B1"/>
    <w:rsid w:val="00562601"/>
    <w:rsid w:val="0057256E"/>
    <w:rsid w:val="00577E06"/>
    <w:rsid w:val="00590082"/>
    <w:rsid w:val="005A3BF7"/>
    <w:rsid w:val="005F2035"/>
    <w:rsid w:val="005F7990"/>
    <w:rsid w:val="0063739C"/>
    <w:rsid w:val="00650259"/>
    <w:rsid w:val="006C4937"/>
    <w:rsid w:val="00770F25"/>
    <w:rsid w:val="007A35A8"/>
    <w:rsid w:val="007B0A85"/>
    <w:rsid w:val="007C31EB"/>
    <w:rsid w:val="007C6A52"/>
    <w:rsid w:val="00806FF3"/>
    <w:rsid w:val="0082043E"/>
    <w:rsid w:val="008E203A"/>
    <w:rsid w:val="00905BCD"/>
    <w:rsid w:val="0091229C"/>
    <w:rsid w:val="00940E73"/>
    <w:rsid w:val="0098597D"/>
    <w:rsid w:val="00991B30"/>
    <w:rsid w:val="009D406B"/>
    <w:rsid w:val="009F2638"/>
    <w:rsid w:val="009F619A"/>
    <w:rsid w:val="009F6DDE"/>
    <w:rsid w:val="00A370A8"/>
    <w:rsid w:val="00A60442"/>
    <w:rsid w:val="00A77BE0"/>
    <w:rsid w:val="00AC2926"/>
    <w:rsid w:val="00B04A50"/>
    <w:rsid w:val="00B160CA"/>
    <w:rsid w:val="00BD4753"/>
    <w:rsid w:val="00BD5CB1"/>
    <w:rsid w:val="00BE62EE"/>
    <w:rsid w:val="00C003BA"/>
    <w:rsid w:val="00C46878"/>
    <w:rsid w:val="00CB1888"/>
    <w:rsid w:val="00CB4A51"/>
    <w:rsid w:val="00CD4532"/>
    <w:rsid w:val="00CD47B0"/>
    <w:rsid w:val="00CE6104"/>
    <w:rsid w:val="00CE7918"/>
    <w:rsid w:val="00D16163"/>
    <w:rsid w:val="00D53184"/>
    <w:rsid w:val="00D55684"/>
    <w:rsid w:val="00DB3FAD"/>
    <w:rsid w:val="00DD447B"/>
    <w:rsid w:val="00DF0832"/>
    <w:rsid w:val="00E136C8"/>
    <w:rsid w:val="00E61C09"/>
    <w:rsid w:val="00E677FE"/>
    <w:rsid w:val="00EB3B58"/>
    <w:rsid w:val="00EC7359"/>
    <w:rsid w:val="00EE3054"/>
    <w:rsid w:val="00F00606"/>
    <w:rsid w:val="00F01256"/>
    <w:rsid w:val="00F5418C"/>
    <w:rsid w:val="00F549BE"/>
    <w:rsid w:val="00FC0B9B"/>
    <w:rsid w:val="00FC7475"/>
    <w:rsid w:val="00FE2E33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9D330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562601"/>
    <w:pPr>
      <w:spacing w:before="120" w:after="80"/>
    </w:pPr>
    <w:rPr>
      <w:sz w:val="24"/>
    </w:rPr>
  </w:style>
  <w:style w:type="paragraph" w:styleId="Ttulo1">
    <w:name w:val="heading 1"/>
    <w:basedOn w:val="Normal"/>
    <w:link w:val="Ttulo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Ttulo2">
    <w:name w:val="heading 2"/>
    <w:basedOn w:val="Normal"/>
    <w:link w:val="Ttulo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semiHidden/>
    <w:rsid w:val="00562601"/>
    <w:rPr>
      <w:b/>
      <w:color w:val="4BACC6"/>
      <w:sz w:val="52"/>
    </w:rPr>
  </w:style>
  <w:style w:type="character" w:styleId="Hashtag">
    <w:name w:val="Hashtag"/>
    <w:basedOn w:val="Fontepargpadro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0D1F49"/>
    <w:pPr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562601"/>
    <w:rPr>
      <w:b/>
      <w:bCs/>
      <w:color w:val="694A77"/>
      <w:sz w:val="24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0D1F49"/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62601"/>
    <w:rPr>
      <w:sz w:val="18"/>
      <w:szCs w:val="20"/>
    </w:rPr>
  </w:style>
  <w:style w:type="paragraph" w:styleId="Commarcador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Textodecomentrio">
    <w:name w:val="annotation text"/>
    <w:basedOn w:val="Normal"/>
    <w:link w:val="TextodecomentrioChar"/>
    <w:uiPriority w:val="99"/>
    <w:semiHidden/>
    <w:rsid w:val="000D1F49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4532"/>
    <w:rPr>
      <w:szCs w:val="24"/>
    </w:rPr>
  </w:style>
  <w:style w:type="paragraph" w:styleId="Cabealho">
    <w:name w:val="header"/>
    <w:basedOn w:val="Normal"/>
    <w:link w:val="Cabealho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CabealhoChar">
    <w:name w:val="Cabeçalho Char"/>
    <w:basedOn w:val="Fontepargpadro"/>
    <w:link w:val="Cabealho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Rodap">
    <w:name w:val="footer"/>
    <w:basedOn w:val="Normal"/>
    <w:link w:val="Rodap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562601"/>
    <w:rPr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0D1F49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0D1F49"/>
    <w:rPr>
      <w:sz w:val="18"/>
      <w:szCs w:val="18"/>
    </w:rPr>
  </w:style>
  <w:style w:type="paragraph" w:styleId="Numerada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Fontepargpadro"/>
    <w:uiPriority w:val="99"/>
    <w:semiHidden/>
    <w:rsid w:val="000D1F49"/>
    <w:rPr>
      <w:color w:val="BF678E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D1F4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emEspaamento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Tabeladeimagens">
    <w:name w:val="Tabela de imagens"/>
    <w:basedOn w:val="Tabelanormal"/>
    <w:uiPriority w:val="99"/>
    <w:rsid w:val="000D1F49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562601"/>
    <w:rPr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HiperlinkVisitado">
    <w:name w:val="FollowedHyperlink"/>
    <w:basedOn w:val="Fontepargpadro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0D1F49"/>
    <w:rPr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demacro">
    <w:name w:val="macro"/>
    <w:link w:val="Textodemacro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562601"/>
    <w:rPr>
      <w:rFonts w:ascii="Consolas" w:hAnsi="Consolas"/>
      <w:sz w:val="20"/>
      <w:szCs w:val="20"/>
    </w:rPr>
  </w:style>
  <w:style w:type="table" w:styleId="Tabelacomgrade">
    <w:name w:val="Table Grid"/>
    <w:basedOn w:val="Tabela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06FF3"/>
    <w:rPr>
      <w:color w:val="808080"/>
    </w:rPr>
  </w:style>
  <w:style w:type="paragraph" w:customStyle="1" w:styleId="Cabealhosdatabela">
    <w:name w:val="Cabeçalhos da tabela"/>
    <w:basedOn w:val="Normal"/>
    <w:uiPriority w:val="1"/>
    <w:qFormat/>
    <w:rsid w:val="00D55684"/>
    <w:pPr>
      <w:tabs>
        <w:tab w:val="right" w:leader="dot" w:pos="9830"/>
      </w:tabs>
      <w:spacing w:before="0" w:after="0"/>
      <w:jc w:val="center"/>
    </w:pPr>
    <w:rPr>
      <w:rFonts w:eastAsia="Calibri" w:cstheme="minorHAnsi"/>
      <w:b/>
      <w:noProof/>
      <w:sz w:val="2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eilton.esg\AppData\Roaming\Microsoft\Templates\Cronograma%20de%20turno%20volunt&#225;ri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AA1373AACF44BAA11D65D7C028ED5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AFD3C0-4FFD-4F9B-BF4D-7BB3238BE06B}"/>
      </w:docPartPr>
      <w:docPartBody>
        <w:p w:rsidR="00A863E7" w:rsidRDefault="00C4026D">
          <w:pPr>
            <w:pStyle w:val="7BAA1373AACF44BAA11D65D7C028ED56"/>
          </w:pPr>
          <w:r>
            <w:rPr>
              <w:lang w:bidi="pt-BR"/>
            </w:rPr>
            <w:t>Nome do evento</w:t>
          </w:r>
        </w:p>
      </w:docPartBody>
    </w:docPart>
    <w:docPart>
      <w:docPartPr>
        <w:name w:val="E84C79B4D7D44FCBB566D5A41740E96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295E97F-43FD-423B-8B0B-7A7BCA87E49A}"/>
      </w:docPartPr>
      <w:docPartBody>
        <w:p w:rsidR="00A863E7" w:rsidRDefault="00C4026D">
          <w:pPr>
            <w:pStyle w:val="E84C79B4D7D44FCBB566D5A41740E966"/>
          </w:pPr>
          <w:r>
            <w:rPr>
              <w:lang w:bidi="pt-BR"/>
            </w:rPr>
            <w:t>Data do evento</w:t>
          </w:r>
        </w:p>
      </w:docPartBody>
    </w:docPart>
    <w:docPart>
      <w:docPartPr>
        <w:name w:val="0B4CB68F320A4E03B61AF3D4E7CA1CB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981E5A8-8F68-4F00-B6BB-4F7F9AC76E40}"/>
      </w:docPartPr>
      <w:docPartBody>
        <w:p w:rsidR="00A863E7" w:rsidRDefault="00C4026D">
          <w:pPr>
            <w:pStyle w:val="0B4CB68F320A4E03B61AF3D4E7CA1CB7"/>
          </w:pPr>
          <w:r>
            <w:rPr>
              <w:lang w:bidi="pt-BR"/>
            </w:rPr>
            <w:t>Horário do evento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26D"/>
    <w:rsid w:val="00A863E7"/>
    <w:rsid w:val="00C4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BAA1373AACF44BAA11D65D7C028ED56">
    <w:name w:val="7BAA1373AACF44BAA11D65D7C028ED56"/>
  </w:style>
  <w:style w:type="paragraph" w:customStyle="1" w:styleId="E84C79B4D7D44FCBB566D5A41740E966">
    <w:name w:val="E84C79B4D7D44FCBB566D5A41740E966"/>
  </w:style>
  <w:style w:type="paragraph" w:customStyle="1" w:styleId="0B4CB68F320A4E03B61AF3D4E7CA1CB7">
    <w:name w:val="0B4CB68F320A4E03B61AF3D4E7CA1CB7"/>
  </w:style>
  <w:style w:type="paragraph" w:customStyle="1" w:styleId="9C6460BE3CDD438A9CD528F1EDA76C8C">
    <w:name w:val="9C6460BE3CDD438A9CD528F1EDA76C8C"/>
  </w:style>
  <w:style w:type="paragraph" w:customStyle="1" w:styleId="BFA2C92596394552B6458C0907D7C069">
    <w:name w:val="BFA2C92596394552B6458C0907D7C069"/>
  </w:style>
  <w:style w:type="paragraph" w:customStyle="1" w:styleId="0769D805396A4774A4F4F4A993BAB9AD">
    <w:name w:val="0769D805396A4774A4F4F4A993BAB9AD"/>
  </w:style>
  <w:style w:type="paragraph" w:customStyle="1" w:styleId="Cabealhosdatabela">
    <w:name w:val="Cabeçalhos da tabela"/>
    <w:basedOn w:val="Normal"/>
    <w:uiPriority w:val="1"/>
    <w:qFormat/>
    <w:rsid w:val="00C4026D"/>
    <w:pPr>
      <w:tabs>
        <w:tab w:val="right" w:leader="dot" w:pos="9830"/>
      </w:tabs>
      <w:spacing w:after="0" w:line="271" w:lineRule="auto"/>
      <w:jc w:val="center"/>
    </w:pPr>
    <w:rPr>
      <w:rFonts w:eastAsia="Calibri" w:cstheme="minorHAnsi"/>
      <w:b/>
      <w:noProof/>
      <w:szCs w:val="18"/>
      <w:lang w:val="pt-PT" w:eastAsia="en-US"/>
    </w:rPr>
  </w:style>
  <w:style w:type="paragraph" w:customStyle="1" w:styleId="D689A206F2B848B18D6466AD85CE9450">
    <w:name w:val="D689A206F2B848B18D6466AD85CE9450"/>
  </w:style>
  <w:style w:type="paragraph" w:customStyle="1" w:styleId="D8E7D8A84836468C953CD0FC376BA11F">
    <w:name w:val="D8E7D8A84836468C953CD0FC376BA11F"/>
    <w:rsid w:val="00C4026D"/>
  </w:style>
  <w:style w:type="paragraph" w:customStyle="1" w:styleId="B7C5AF8EA47F487A925D49FA5DD9B23F">
    <w:name w:val="B7C5AF8EA47F487A925D49FA5DD9B23F"/>
    <w:rsid w:val="00C4026D"/>
  </w:style>
  <w:style w:type="paragraph" w:customStyle="1" w:styleId="579CC51C718349F7B1F4B3B1DC707F67">
    <w:name w:val="579CC51C718349F7B1F4B3B1DC707F67"/>
    <w:rsid w:val="00C4026D"/>
  </w:style>
  <w:style w:type="paragraph" w:customStyle="1" w:styleId="90F87CBC1DA04F5C90151D6060B69E0E">
    <w:name w:val="90F87CBC1DA04F5C90151D6060B69E0E"/>
    <w:rsid w:val="00C4026D"/>
  </w:style>
  <w:style w:type="paragraph" w:customStyle="1" w:styleId="3689434FBD914B389CFFFE699650B346">
    <w:name w:val="3689434FBD914B389CFFFE699650B346"/>
    <w:rsid w:val="00C4026D"/>
  </w:style>
  <w:style w:type="paragraph" w:customStyle="1" w:styleId="49C48BA240B64034B273F08CFB3E136D">
    <w:name w:val="49C48BA240B64034B273F08CFB3E136D"/>
    <w:rsid w:val="00C4026D"/>
  </w:style>
  <w:style w:type="paragraph" w:customStyle="1" w:styleId="0E5AFB4A8723460FA7EC3969DF901819">
    <w:name w:val="0E5AFB4A8723460FA7EC3969DF901819"/>
    <w:rsid w:val="00C4026D"/>
  </w:style>
  <w:style w:type="paragraph" w:customStyle="1" w:styleId="3E04A32AA2F94ED3AC761C2CB7E119F2">
    <w:name w:val="3E04A32AA2F94ED3AC761C2CB7E119F2"/>
    <w:rsid w:val="00C4026D"/>
  </w:style>
  <w:style w:type="paragraph" w:customStyle="1" w:styleId="2841988E0DD44AC8B70C73FB26973309">
    <w:name w:val="2841988E0DD44AC8B70C73FB26973309"/>
    <w:rsid w:val="00C4026D"/>
  </w:style>
  <w:style w:type="paragraph" w:customStyle="1" w:styleId="B778F64987A74D3A97E3B94B723A3CC6">
    <w:name w:val="B778F64987A74D3A97E3B94B723A3CC6"/>
    <w:rsid w:val="00C4026D"/>
  </w:style>
  <w:style w:type="paragraph" w:customStyle="1" w:styleId="D05F42E142054B5196F5EA2C42FD07AB">
    <w:name w:val="D05F42E142054B5196F5EA2C42FD07AB"/>
    <w:rsid w:val="00C4026D"/>
  </w:style>
  <w:style w:type="paragraph" w:customStyle="1" w:styleId="663ED05294204C2882D77E6486977854">
    <w:name w:val="663ED05294204C2882D77E6486977854"/>
    <w:rsid w:val="00C402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F55FD53B14D64385FAD6818C4FC7F4" ma:contentTypeVersion="10" ma:contentTypeDescription="Create a new document." ma:contentTypeScope="" ma:versionID="735008db9ef11460dd30e3e5a51c5224">
  <xsd:schema xmlns:xsd="http://www.w3.org/2001/XMLSchema" xmlns:xs="http://www.w3.org/2001/XMLSchema" xmlns:p="http://schemas.microsoft.com/office/2006/metadata/properties" xmlns:ns3="fceb99d7-c8ba-41df-9f66-78a0144efc64" targetNamespace="http://schemas.microsoft.com/office/2006/metadata/properties" ma:root="true" ma:fieldsID="15d595cc3fc3c0a2dc1925efb2710168" ns3:_="">
    <xsd:import namespace="fceb99d7-c8ba-41df-9f66-78a0144efc6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eb99d7-c8ba-41df-9f66-78a0144efc6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89E00-33C8-405B-AE26-AA3122580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eb99d7-c8ba-41df-9f66-78a0144efc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12230C-496D-40E4-90AE-7F88D4CC9A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E1CB59-E5EF-4DD1-BDC9-9C0968D48F6B}">
  <ds:schemaRefs>
    <ds:schemaRef ds:uri="http://schemas.microsoft.com/office/2006/metadata/properties"/>
    <ds:schemaRef ds:uri="http://www.w3.org/XML/1998/namespace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dcmitype/"/>
    <ds:schemaRef ds:uri="fceb99d7-c8ba-41df-9f66-78a0144efc64"/>
  </ds:schemaRefs>
</ds:datastoreItem>
</file>

<file path=customXml/itemProps4.xml><?xml version="1.0" encoding="utf-8"?>
<ds:datastoreItem xmlns:ds="http://schemas.openxmlformats.org/officeDocument/2006/customXml" ds:itemID="{E4454E7E-0517-411A-A031-E29F23C7F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Cronograma de turno voluntário</Template>
  <TotalTime>0</TotalTime>
  <Pages>2</Pages>
  <Words>315</Words>
  <Characters>1704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2024-12-06T12:45:00Z</dcterms:created>
  <dcterms:modified xsi:type="dcterms:W3CDTF">2025-01-31T19:11:00Z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0x010100EAF55FD53B14D64385FAD6818C4FC7F4</vt:lpwstr>
  </property>
</Properties>
</file>